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9575" w14:textId="3BFCB1E3" w:rsidR="00807843" w:rsidRDefault="0008561B" w:rsidP="0008561B">
      <w:pPr>
        <w:pStyle w:val="Heading1"/>
      </w:pPr>
      <w:r>
        <w:t>Getting Started</w:t>
      </w:r>
    </w:p>
    <w:p w14:paraId="052A645A" w14:textId="129ED20F" w:rsidR="0008561B" w:rsidRPr="006B7E27" w:rsidRDefault="0008561B" w:rsidP="006B7E27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On my </w:t>
      </w:r>
      <w:r w:rsidR="006B7E27">
        <w:rPr>
          <w:rFonts w:ascii="Barlow" w:hAnsi="Barlow"/>
          <w:color w:val="000000" w:themeColor="text1"/>
          <w:sz w:val="24"/>
          <w:szCs w:val="24"/>
        </w:rPr>
        <w:t>MacBook</w:t>
      </w:r>
      <w:r>
        <w:rPr>
          <w:rFonts w:ascii="Barlow" w:hAnsi="Barlow"/>
          <w:color w:val="000000" w:themeColor="text1"/>
          <w:sz w:val="24"/>
          <w:szCs w:val="24"/>
        </w:rPr>
        <w:t>,</w:t>
      </w:r>
      <w:r w:rsidR="006B7E27">
        <w:rPr>
          <w:rFonts w:ascii="Barlow" w:hAnsi="Barlow"/>
          <w:color w:val="000000" w:themeColor="text1"/>
          <w:sz w:val="24"/>
          <w:szCs w:val="24"/>
        </w:rPr>
        <w:t xml:space="preserve"> i</w:t>
      </w:r>
      <w:r>
        <w:rPr>
          <w:rFonts w:ascii="Barlow" w:hAnsi="Barlow"/>
          <w:color w:val="000000" w:themeColor="text1"/>
          <w:sz w:val="24"/>
          <w:szCs w:val="24"/>
        </w:rPr>
        <w:t xml:space="preserve">nstall Hyperledger </w:t>
      </w:r>
      <w:r w:rsidR="006B7E27">
        <w:rPr>
          <w:rFonts w:ascii="Barlow" w:hAnsi="Barlow"/>
          <w:color w:val="000000" w:themeColor="text1"/>
          <w:sz w:val="24"/>
          <w:szCs w:val="24"/>
        </w:rPr>
        <w:t>BESU</w:t>
      </w:r>
      <w:r>
        <w:rPr>
          <w:rFonts w:ascii="Barlow" w:hAnsi="Barlow"/>
          <w:color w:val="000000" w:themeColor="text1"/>
          <w:sz w:val="24"/>
          <w:szCs w:val="24"/>
        </w:rPr>
        <w:t xml:space="preserve"> using homebrew. Following the tutorial on </w:t>
      </w:r>
      <w:hyperlink r:id="rId7" w:history="1">
        <w:r w:rsidRPr="00332F8E">
          <w:rPr>
            <w:rStyle w:val="Hyperlink"/>
            <w:rFonts w:ascii="Barlow" w:hAnsi="Barlow"/>
            <w:sz w:val="24"/>
            <w:szCs w:val="24"/>
          </w:rPr>
          <w:t>https://besu.hyperledger.org/en/stable/private-networks/get-started/install/binary-distribution/#prerequisites</w:t>
        </w:r>
      </w:hyperlink>
    </w:p>
    <w:p w14:paraId="04A84052" w14:textId="17AD697F" w:rsidR="006B7E27" w:rsidRPr="0008561B" w:rsidRDefault="006B7E27" w:rsidP="0008561B">
      <w:pPr>
        <w:jc w:val="center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72B4E0E9" wp14:editId="618D9083">
            <wp:extent cx="5732145" cy="1002665"/>
            <wp:effectExtent l="0" t="0" r="0" b="635"/>
            <wp:docPr id="179630014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0144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87B" w14:textId="6527A78B" w:rsidR="0008561B" w:rsidRDefault="00D65D78" w:rsidP="00D65D78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First Hiccup:</w:t>
      </w:r>
      <w:r w:rsidRPr="00D65D78">
        <w:rPr>
          <w:rFonts w:ascii="Barlow" w:hAnsi="Barlow"/>
          <w:noProof/>
          <w:color w:val="000000" w:themeColor="text1"/>
          <w:sz w:val="24"/>
          <w:szCs w:val="24"/>
        </w:rPr>
        <w:t xml:space="preserve"> </w:t>
      </w: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0679B6E8" wp14:editId="3D5373B6">
            <wp:extent cx="5732145" cy="1217295"/>
            <wp:effectExtent l="0" t="0" r="0" b="1905"/>
            <wp:docPr id="1632046425" name="Picture 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6425" name="Picture 4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01C" w14:textId="64521080" w:rsidR="00D65D78" w:rsidRDefault="00D65D78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Installation unsuccessful due to no java runtime?</w:t>
      </w:r>
    </w:p>
    <w:p w14:paraId="5DB95FEE" w14:textId="1624B274" w:rsidR="00D65D78" w:rsidRDefault="00D65D78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Tried running </w:t>
      </w:r>
      <w:proofErr w:type="spellStart"/>
      <w:r w:rsidRPr="006B7E27">
        <w:rPr>
          <w:rFonts w:ascii="Barlow" w:hAnsi="Barlow"/>
          <w:b/>
          <w:bCs/>
          <w:color w:val="000000" w:themeColor="text1"/>
          <w:sz w:val="24"/>
          <w:szCs w:val="24"/>
        </w:rPr>
        <w:t>besu</w:t>
      </w:r>
      <w:proofErr w:type="spellEnd"/>
      <w:r w:rsidRPr="006B7E27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–-help</w:t>
      </w:r>
      <w:r>
        <w:rPr>
          <w:rFonts w:ascii="Barlow" w:hAnsi="Barlow"/>
          <w:color w:val="000000" w:themeColor="text1"/>
          <w:sz w:val="24"/>
          <w:szCs w:val="24"/>
        </w:rPr>
        <w:t xml:space="preserve"> also to no avail.</w:t>
      </w:r>
    </w:p>
    <w:p w14:paraId="1CD5FDAD" w14:textId="1F119A4B" w:rsidR="006B7E27" w:rsidRPr="00D65D78" w:rsidRDefault="006B7E27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Cause of Error: Suspected to be not having Java installed in the system.</w:t>
      </w:r>
    </w:p>
    <w:p w14:paraId="233795A9" w14:textId="2DEEE04D" w:rsidR="00D65D78" w:rsidRPr="00D65D78" w:rsidRDefault="006B7E27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taken to solve the error:</w:t>
      </w:r>
    </w:p>
    <w:p w14:paraId="568DE349" w14:textId="5D330CD6" w:rsidR="00D65D78" w:rsidRPr="006B7E27" w:rsidRDefault="006B7E27" w:rsidP="00D65D78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 w:rsidRPr="006B7E27">
        <w:rPr>
          <w:rFonts w:ascii="Barlow" w:hAnsi="Barlow"/>
          <w:color w:val="000000" w:themeColor="text1"/>
          <w:sz w:val="24"/>
          <w:szCs w:val="24"/>
        </w:rPr>
        <w:t>Using homebrew to install Java</w:t>
      </w:r>
      <w:r>
        <w:rPr>
          <w:rFonts w:ascii="Barlow" w:hAnsi="Barlow"/>
          <w:color w:val="000000" w:themeColor="text1"/>
          <w:sz w:val="24"/>
          <w:szCs w:val="24"/>
        </w:rPr>
        <w:t xml:space="preserve">. </w:t>
      </w:r>
      <w:r w:rsidR="00D65D78" w:rsidRPr="006B7E27">
        <w:rPr>
          <w:rFonts w:ascii="Barlow" w:hAnsi="Barlow"/>
          <w:color w:val="000000" w:themeColor="text1"/>
          <w:sz w:val="24"/>
          <w:szCs w:val="24"/>
        </w:rPr>
        <w:t xml:space="preserve">Command: </w:t>
      </w:r>
      <w:r w:rsidR="00D65D78" w:rsidRPr="006B7E27">
        <w:rPr>
          <w:rFonts w:ascii="Barlow" w:hAnsi="Barlow"/>
          <w:b/>
          <w:bCs/>
          <w:color w:val="000000" w:themeColor="text1"/>
          <w:sz w:val="24"/>
          <w:szCs w:val="24"/>
        </w:rPr>
        <w:t xml:space="preserve">brew install </w:t>
      </w:r>
      <w:proofErr w:type="spellStart"/>
      <w:r w:rsidR="00D65D78" w:rsidRPr="006B7E27">
        <w:rPr>
          <w:rFonts w:ascii="Barlow" w:hAnsi="Barlow"/>
          <w:b/>
          <w:bCs/>
          <w:color w:val="000000" w:themeColor="text1"/>
          <w:sz w:val="24"/>
          <w:szCs w:val="24"/>
        </w:rPr>
        <w:t>openjdk</w:t>
      </w:r>
      <w:proofErr w:type="spellEnd"/>
    </w:p>
    <w:p w14:paraId="0842894E" w14:textId="040F35C1" w:rsidR="00D65D78" w:rsidRPr="00D65D78" w:rsidRDefault="00D65D78" w:rsidP="00D65D78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E51E1A" wp14:editId="2A353DFE">
            <wp:extent cx="5732145" cy="838835"/>
            <wp:effectExtent l="0" t="0" r="0" b="0"/>
            <wp:docPr id="2138224288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4288" name="Picture 3" descr="A picture containing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6DF8" w14:textId="7864AF67" w:rsidR="00D65D78" w:rsidRDefault="006B7E27" w:rsidP="006B7E27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Creating a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symlink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for the system Java wrappers to find the JDK but it still fails:</w:t>
      </w:r>
    </w:p>
    <w:p w14:paraId="512B34CD" w14:textId="6C970C2D" w:rsidR="006B7E27" w:rsidRDefault="006B7E27" w:rsidP="006B7E27">
      <w:pPr>
        <w:pStyle w:val="ListParagraph"/>
        <w:numPr>
          <w:ilvl w:val="2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Link for reference: </w:t>
      </w:r>
      <w:hyperlink r:id="rId11" w:history="1">
        <w:r w:rsidRPr="00332F8E">
          <w:rPr>
            <w:rStyle w:val="Hyperlink"/>
            <w:rFonts w:ascii="Barlow" w:hAnsi="Barlow"/>
            <w:sz w:val="24"/>
            <w:szCs w:val="24"/>
          </w:rPr>
          <w:t>https://developer.apple.com/forums/thread/687489</w:t>
        </w:r>
      </w:hyperlink>
      <w:r>
        <w:rPr>
          <w:rFonts w:ascii="Barlow" w:hAnsi="Barlow"/>
          <w:color w:val="000000" w:themeColor="text1"/>
          <w:sz w:val="24"/>
          <w:szCs w:val="24"/>
        </w:rPr>
        <w:t xml:space="preserve"> (Posted by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xinny</w:t>
      </w:r>
      <w:r w:rsidR="00A65FDC">
        <w:rPr>
          <w:rFonts w:ascii="Barlow" w:hAnsi="Barlow"/>
          <w:color w:val="000000" w:themeColor="text1"/>
          <w:sz w:val="24"/>
          <w:szCs w:val="24"/>
        </w:rPr>
        <w:t>uan</w:t>
      </w:r>
      <w:proofErr w:type="spellEnd"/>
      <w:r w:rsidR="00A65FDC">
        <w:rPr>
          <w:rFonts w:ascii="Barlow" w:hAnsi="Barlow"/>
          <w:color w:val="000000" w:themeColor="text1"/>
          <w:sz w:val="24"/>
          <w:szCs w:val="24"/>
        </w:rPr>
        <w:t>)</w:t>
      </w:r>
    </w:p>
    <w:p w14:paraId="665E7583" w14:textId="0DC3CD23" w:rsidR="006B7E27" w:rsidRDefault="006B7E27" w:rsidP="006B7E27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A1602D" wp14:editId="0CA38DC1">
            <wp:extent cx="5732145" cy="945515"/>
            <wp:effectExtent l="0" t="0" r="0" b="0"/>
            <wp:docPr id="138100721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7211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6D2B" w14:textId="0EAB16EC" w:rsidR="006B7E27" w:rsidRDefault="00A65FDC" w:rsidP="006B7E27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Trying to upgrade the Hyperledger BESU again then run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–version but it still fails.</w:t>
      </w:r>
    </w:p>
    <w:p w14:paraId="416EB414" w14:textId="77777777" w:rsidR="00A65FDC" w:rsidRPr="00A65FDC" w:rsidRDefault="00A65FDC" w:rsidP="00A65FD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lastRenderedPageBreak/>
        <w:t xml:space="preserve">Trying another type of java installation under homebrew command: </w:t>
      </w:r>
      <w:r w:rsidRPr="00A65FDC">
        <w:rPr>
          <w:rFonts w:ascii="Barlow" w:hAnsi="Barlow"/>
          <w:b/>
          <w:bCs/>
          <w:color w:val="000000" w:themeColor="text1"/>
          <w:sz w:val="24"/>
          <w:szCs w:val="24"/>
        </w:rPr>
        <w:t xml:space="preserve">brew install </w:t>
      </w:r>
      <w:r w:rsidRPr="00A65FDC">
        <w:rPr>
          <w:rFonts w:ascii="Barlow" w:hAnsi="Barlow"/>
          <w:b/>
          <w:bCs/>
          <w:color w:val="000000" w:themeColor="text1"/>
          <w:sz w:val="24"/>
          <w:szCs w:val="24"/>
        </w:rPr>
        <w:t xml:space="preserve">–-cask </w:t>
      </w:r>
      <w:proofErr w:type="spellStart"/>
      <w:r w:rsidRPr="00A65FDC">
        <w:rPr>
          <w:rFonts w:ascii="Barlow" w:hAnsi="Barlow"/>
          <w:b/>
          <w:bCs/>
          <w:color w:val="000000" w:themeColor="text1"/>
          <w:sz w:val="24"/>
          <w:szCs w:val="24"/>
        </w:rPr>
        <w:t>adoptopenjdk</w:t>
      </w:r>
      <w:proofErr w:type="spellEnd"/>
    </w:p>
    <w:p w14:paraId="5CA610A6" w14:textId="2E48FF16" w:rsidR="00A65FDC" w:rsidRDefault="00A65FDC" w:rsidP="00A65FDC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AA7C61" wp14:editId="6A8FEB76">
            <wp:extent cx="5732145" cy="710565"/>
            <wp:effectExtent l="0" t="0" r="0" b="635"/>
            <wp:docPr id="360835335" name="Picture 7" descr="A green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5335" name="Picture 7" descr="A green screen with white text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19CB" w14:textId="421B5879" w:rsidR="0099287C" w:rsidRDefault="0099287C" w:rsidP="00A65FD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The previous method works, java is now detected BUT it is not satisfying the requirement of BESU. BESU need java 17+</w:t>
      </w:r>
    </w:p>
    <w:p w14:paraId="659900D1" w14:textId="52952D20" w:rsidR="00A65FDC" w:rsidRDefault="0099287C" w:rsidP="0099287C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F1147E" wp14:editId="198D4556">
            <wp:extent cx="5732145" cy="1574800"/>
            <wp:effectExtent l="0" t="0" r="0" b="0"/>
            <wp:docPr id="1385249905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9905" name="Picture 8" descr="A screenshot of a computer pr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FED0" wp14:editId="04A4B90A">
            <wp:extent cx="5732145" cy="786765"/>
            <wp:effectExtent l="0" t="0" r="0" b="635"/>
            <wp:docPr id="850431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1135" name="Picture 850431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1F26" w14:textId="660026A2" w:rsidR="0099287C" w:rsidRDefault="0099287C" w:rsidP="0099287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Figuring out how to get java 17+. Read the instructions from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adoptopenjdk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developer themselves here </w:t>
      </w:r>
      <w:hyperlink r:id="rId16" w:history="1">
        <w:r w:rsidRPr="00332F8E">
          <w:rPr>
            <w:rStyle w:val="Hyperlink"/>
            <w:rFonts w:ascii="Barlow" w:hAnsi="Barlow"/>
            <w:sz w:val="24"/>
            <w:szCs w:val="24"/>
          </w:rPr>
          <w:t>https://github.com/AdoptOpenJDK/homebrew-openjdk</w:t>
        </w:r>
      </w:hyperlink>
      <w:r>
        <w:rPr>
          <w:rFonts w:ascii="Barlow" w:hAnsi="Barlow"/>
          <w:color w:val="000000" w:themeColor="text1"/>
          <w:sz w:val="24"/>
          <w:szCs w:val="24"/>
        </w:rPr>
        <w:t xml:space="preserve">. Tried installing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Temurin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and it finally works. BESU can link to the Java as well as shown below:</w:t>
      </w:r>
    </w:p>
    <w:p w14:paraId="1DDDE258" w14:textId="72DB0D17" w:rsidR="003721E6" w:rsidRDefault="003721E6" w:rsidP="003721E6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6A39DF91" wp14:editId="334F74F1">
            <wp:extent cx="5732145" cy="1179195"/>
            <wp:effectExtent l="0" t="0" r="0" b="1905"/>
            <wp:docPr id="505460030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0030" name="Picture 10" descr="A screen 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D901" w14:textId="1E6A6616" w:rsidR="003721E6" w:rsidRDefault="003721E6" w:rsidP="003721E6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BESU version to see if installation is valid.</w:t>
      </w:r>
    </w:p>
    <w:p w14:paraId="2BA11797" w14:textId="22C436B7" w:rsidR="003721E6" w:rsidRDefault="003721E6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4EF10AF1" wp14:editId="29A7BB2B">
            <wp:extent cx="4927600" cy="406400"/>
            <wp:effectExtent l="0" t="0" r="0" b="0"/>
            <wp:docPr id="816975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5310" name="Picture 8169753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83D6" w14:textId="61FA52A4" w:rsidR="003721E6" w:rsidRDefault="003721E6" w:rsidP="003721E6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if CURL &amp; Java is installed as per requirements.</w:t>
      </w:r>
    </w:p>
    <w:p w14:paraId="0978B4D8" w14:textId="7F053152" w:rsidR="003721E6" w:rsidRDefault="003721E6" w:rsidP="003721E6">
      <w:pPr>
        <w:pStyle w:val="ListParagraph"/>
        <w:numPr>
          <w:ilvl w:val="1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JAVA check:</w:t>
      </w:r>
    </w:p>
    <w:p w14:paraId="50B2DFE3" w14:textId="5C2B6805" w:rsidR="003721E6" w:rsidRDefault="003721E6" w:rsidP="003721E6">
      <w:pPr>
        <w:pStyle w:val="ListParagraph"/>
        <w:ind w:left="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084267F4" wp14:editId="4E46B4FD">
            <wp:extent cx="5732145" cy="599440"/>
            <wp:effectExtent l="0" t="0" r="0" b="0"/>
            <wp:docPr id="1566292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9281" name="Picture 1566292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E8E4" w14:textId="08DF3766" w:rsidR="003721E6" w:rsidRPr="003721E6" w:rsidRDefault="003721E6" w:rsidP="003721E6">
      <w:pPr>
        <w:pStyle w:val="ListParagraph"/>
        <w:numPr>
          <w:ilvl w:val="1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CURL check:</w:t>
      </w:r>
    </w:p>
    <w:p w14:paraId="7FB7CAB5" w14:textId="7CF143DA" w:rsidR="003721E6" w:rsidRDefault="003721E6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br w:type="page"/>
      </w:r>
      <w:r>
        <w:rPr>
          <w:rFonts w:ascii="Barlow" w:hAnsi="Barlow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EC4ED91" wp14:editId="1384BD99">
            <wp:extent cx="5732145" cy="418465"/>
            <wp:effectExtent l="0" t="0" r="0" b="635"/>
            <wp:docPr id="357330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0069" name="Picture 3573300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7738" w14:textId="5952FDE6" w:rsidR="003721E6" w:rsidRDefault="003721E6" w:rsidP="003721E6">
      <w:pPr>
        <w:pStyle w:val="Heading1"/>
      </w:pPr>
      <w:r>
        <w:t>IBFT 2.0</w:t>
      </w:r>
    </w:p>
    <w:p w14:paraId="1BDC1C05" w14:textId="77777777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Following steps in the tutorial.</w:t>
      </w:r>
    </w:p>
    <w:p w14:paraId="292A374D" w14:textId="3A9BB816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E27650">
        <w:rPr>
          <w:rFonts w:ascii="Barlow" w:hAnsi="Barlow"/>
          <w:b/>
          <w:bCs/>
          <w:color w:val="000000" w:themeColor="text1"/>
          <w:sz w:val="24"/>
          <w:szCs w:val="24"/>
        </w:rPr>
        <w:t>Step 1 &amp; 2</w:t>
      </w:r>
      <w:r>
        <w:rPr>
          <w:rFonts w:ascii="Barlow" w:hAnsi="Barlow"/>
          <w:color w:val="000000" w:themeColor="text1"/>
          <w:sz w:val="24"/>
          <w:szCs w:val="24"/>
        </w:rPr>
        <w:t xml:space="preserve">: basic setting up directories and config files for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</w:t>
      </w:r>
      <w:proofErr w:type="spellEnd"/>
    </w:p>
    <w:p w14:paraId="35313366" w14:textId="699812E1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E27650">
        <w:rPr>
          <w:rFonts w:ascii="Barlow" w:hAnsi="Barlow"/>
          <w:b/>
          <w:bCs/>
          <w:color w:val="000000" w:themeColor="text1"/>
          <w:sz w:val="24"/>
          <w:szCs w:val="24"/>
        </w:rPr>
        <w:t>Step 3</w:t>
      </w:r>
      <w:r>
        <w:rPr>
          <w:rFonts w:ascii="Barlow" w:hAnsi="Barlow"/>
          <w:color w:val="000000" w:themeColor="text1"/>
          <w:sz w:val="24"/>
          <w:szCs w:val="24"/>
        </w:rPr>
        <w:t>:</w:t>
      </w:r>
    </w:p>
    <w:p w14:paraId="11B493D8" w14:textId="568DE020" w:rsidR="003721E6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6EF19710" wp14:editId="573CE79A">
            <wp:extent cx="5732145" cy="737235"/>
            <wp:effectExtent l="0" t="0" r="0" b="0"/>
            <wp:docPr id="2089303130" name="Picture 1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3130" name="Picture 14" descr="A picture containing text, screenshot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F0D" w14:textId="274964BB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Giving the output where a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networkFiles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folder is generated.</w:t>
      </w:r>
    </w:p>
    <w:p w14:paraId="443883E6" w14:textId="1377E3B8" w:rsidR="00BF6DE3" w:rsidRDefault="00E27650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4</w:t>
      </w:r>
      <w:r>
        <w:rPr>
          <w:rFonts w:ascii="Barlow" w:hAnsi="Barlow"/>
          <w:color w:val="000000" w:themeColor="text1"/>
          <w:sz w:val="24"/>
          <w:szCs w:val="24"/>
        </w:rPr>
        <w:t xml:space="preserve">: Just copy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to main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dir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networkFiles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folder</w:t>
      </w:r>
    </w:p>
    <w:p w14:paraId="6E7CE6D8" w14:textId="7355DFF9" w:rsidR="00D541A7" w:rsidRDefault="00D541A7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5</w:t>
      </w:r>
      <w:r>
        <w:rPr>
          <w:rFonts w:ascii="Barlow" w:hAnsi="Barlow"/>
          <w:color w:val="000000" w:themeColor="text1"/>
          <w:sz w:val="24"/>
          <w:szCs w:val="24"/>
        </w:rPr>
        <w:t xml:space="preserve">: copy private keys into the node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dirs</w:t>
      </w:r>
      <w:proofErr w:type="spellEnd"/>
    </w:p>
    <w:p w14:paraId="4B0CB3E5" w14:textId="7EF2D093" w:rsidR="0025264A" w:rsidRDefault="0025264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6</w:t>
      </w:r>
      <w:r>
        <w:rPr>
          <w:rFonts w:ascii="Barlow" w:hAnsi="Barlow"/>
          <w:color w:val="000000" w:themeColor="text1"/>
          <w:sz w:val="24"/>
          <w:szCs w:val="24"/>
        </w:rPr>
        <w:t xml:space="preserve">: Copy the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enode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url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generated.</w:t>
      </w:r>
    </w:p>
    <w:p w14:paraId="6A4043DC" w14:textId="27749DE2" w:rsidR="0025264A" w:rsidRDefault="0025264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3FD99EB3" wp14:editId="23921BA5">
            <wp:extent cx="5732145" cy="2519045"/>
            <wp:effectExtent l="0" t="0" r="0" b="0"/>
            <wp:docPr id="14523313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1300" name="Picture 14523313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A931" w14:textId="6CC2CB58" w:rsidR="0025264A" w:rsidRDefault="0025264A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>Enode</w:t>
      </w:r>
      <w:proofErr w:type="spellEnd"/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URL</w:t>
      </w:r>
      <w:r w:rsidR="00BF6DE3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NODE 1</w:t>
      </w:r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>: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</w:p>
    <w:p w14:paraId="32FE11DE" w14:textId="77777777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6FAEF61C" w14:textId="77C09AC3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7</w:t>
      </w:r>
      <w:r>
        <w:rPr>
          <w:rFonts w:ascii="Barlow" w:hAnsi="Barlow"/>
          <w:color w:val="000000" w:themeColor="text1"/>
          <w:sz w:val="24"/>
          <w:szCs w:val="24"/>
        </w:rPr>
        <w:t xml:space="preserve">: Paste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Enode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URL from Node 1 into the command.</w:t>
      </w:r>
    </w:p>
    <w:p w14:paraId="53980581" w14:textId="77777777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</w:t>
      </w:r>
      <w:r w:rsidRPr="00BF6DE3"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BF6DE3">
        <w:rPr>
          <w:rFonts w:ascii="Barlow" w:hAnsi="Barlow"/>
          <w:color w:val="000000" w:themeColor="text1"/>
          <w:sz w:val="24"/>
          <w:szCs w:val="24"/>
        </w:rPr>
        <w:t>--p2p-port=30304 --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=ETH,NET,IBFT --host-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-http-port=8546</w:t>
      </w:r>
    </w:p>
    <w:p w14:paraId="1B3D4412" w14:textId="4A1F6F54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4450DB" wp14:editId="4C7F4FC8">
            <wp:extent cx="5732145" cy="2804795"/>
            <wp:effectExtent l="0" t="0" r="0" b="1905"/>
            <wp:docPr id="4885868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6802" name="Picture 4885868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C1F" w14:textId="77777777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73964059" w14:textId="58004232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8</w:t>
      </w:r>
      <w:r>
        <w:rPr>
          <w:rFonts w:ascii="Barlow" w:hAnsi="Barlow"/>
          <w:color w:val="000000" w:themeColor="text1"/>
          <w:sz w:val="24"/>
          <w:szCs w:val="24"/>
        </w:rPr>
        <w:t>: Start Node-3</w:t>
      </w:r>
    </w:p>
    <w:p w14:paraId="25BADA67" w14:textId="093B0CDB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</w:t>
      </w:r>
      <w:r w:rsidRPr="00BF6DE3"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BF6DE3">
        <w:rPr>
          <w:rFonts w:ascii="Barlow" w:hAnsi="Barlow"/>
          <w:color w:val="000000" w:themeColor="text1"/>
          <w:sz w:val="24"/>
          <w:szCs w:val="24"/>
        </w:rPr>
        <w:t>--p2p-port=30305 --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=ETH,NET,IBFT --host-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-http-port=8547</w:t>
      </w:r>
    </w:p>
    <w:p w14:paraId="7BDE5253" w14:textId="77777777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65786942" w14:textId="0650E724" w:rsidR="005F002C" w:rsidRPr="005F002C" w:rsidRDefault="00052741" w:rsidP="005F002C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9</w:t>
      </w:r>
      <w:r>
        <w:rPr>
          <w:rFonts w:ascii="Barlow" w:hAnsi="Barlow"/>
          <w:color w:val="000000" w:themeColor="text1"/>
          <w:sz w:val="24"/>
          <w:szCs w:val="24"/>
        </w:rPr>
        <w:t>: Start Node 4</w:t>
      </w:r>
    </w:p>
    <w:p w14:paraId="3ECACCB6" w14:textId="19888253" w:rsidR="005F002C" w:rsidRDefault="005F002C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=</w:t>
      </w:r>
      <w:r w:rsidRPr="005F002C"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 w:rsidRPr="005F002C">
        <w:rPr>
          <w:rFonts w:ascii="Barlow" w:hAnsi="Barlow"/>
          <w:color w:val="000000" w:themeColor="text1"/>
          <w:sz w:val="24"/>
          <w:szCs w:val="24"/>
        </w:rPr>
        <w:t xml:space="preserve"> --p2p-port=30306 --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=ETH,NET,IBFT --host-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-http-port=8548</w:t>
      </w:r>
    </w:p>
    <w:p w14:paraId="40592817" w14:textId="77777777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1AE11CF7" w14:textId="4ED939F1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Starting to realize that there is a problem.</w:t>
      </w:r>
    </w:p>
    <w:p w14:paraId="08BF9725" w14:textId="67F8769C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10</w:t>
      </w:r>
      <w:r>
        <w:rPr>
          <w:rFonts w:ascii="Barlow" w:hAnsi="Barlow"/>
          <w:color w:val="000000" w:themeColor="text1"/>
          <w:sz w:val="24"/>
          <w:szCs w:val="24"/>
        </w:rPr>
        <w:t>:</w:t>
      </w:r>
      <w:r w:rsidR="001E5247">
        <w:rPr>
          <w:rFonts w:ascii="Barlow" w:hAnsi="Barlow"/>
          <w:color w:val="000000" w:themeColor="text1"/>
          <w:sz w:val="24"/>
          <w:szCs w:val="24"/>
        </w:rPr>
        <w:t xml:space="preserve"> no logs shown for the curl command I was </w:t>
      </w:r>
      <w:r w:rsidR="005F002C">
        <w:rPr>
          <w:rFonts w:ascii="Barlow" w:hAnsi="Barlow"/>
          <w:color w:val="000000" w:themeColor="text1"/>
          <w:sz w:val="24"/>
          <w:szCs w:val="24"/>
        </w:rPr>
        <w:t>hitting.</w:t>
      </w:r>
    </w:p>
    <w:p w14:paraId="52FF0109" w14:textId="4DC53665" w:rsidR="001E5247" w:rsidRDefault="001E5247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taken to find solution:</w:t>
      </w:r>
    </w:p>
    <w:p w14:paraId="716B535F" w14:textId="300184DC" w:rsidR="0017253B" w:rsidRDefault="001E5247" w:rsidP="0017253B">
      <w:pPr>
        <w:pStyle w:val="ListParagraph"/>
        <w:numPr>
          <w:ilvl w:val="0"/>
          <w:numId w:val="7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Try run all nodes</w:t>
      </w:r>
      <w:r w:rsidR="005F002C">
        <w:rPr>
          <w:rFonts w:ascii="Barlow" w:hAnsi="Barlow"/>
          <w:color w:val="000000" w:themeColor="text1"/>
          <w:sz w:val="24"/>
          <w:szCs w:val="24"/>
        </w:rPr>
        <w:t xml:space="preserve"> 1 to 4</w:t>
      </w:r>
      <w:r>
        <w:rPr>
          <w:rFonts w:ascii="Barlow" w:hAnsi="Barlow"/>
          <w:color w:val="000000" w:themeColor="text1"/>
          <w:sz w:val="24"/>
          <w:szCs w:val="24"/>
        </w:rPr>
        <w:t xml:space="preserve"> in unison then hit curl </w:t>
      </w:r>
      <w:r w:rsidR="005F002C">
        <w:rPr>
          <w:rFonts w:ascii="Barlow" w:hAnsi="Barlow"/>
          <w:color w:val="000000" w:themeColor="text1"/>
          <w:sz w:val="24"/>
          <w:szCs w:val="24"/>
        </w:rPr>
        <w:t>again – this works.</w:t>
      </w:r>
    </w:p>
    <w:p w14:paraId="75CA9886" w14:textId="07F9F4E9" w:rsidR="00E3377E" w:rsidRDefault="00E3377E" w:rsidP="00E3377E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In conclusion,</w:t>
      </w:r>
    </w:p>
    <w:p w14:paraId="67CB9330" w14:textId="6B86B78A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Create all necessary folders.</w:t>
      </w:r>
    </w:p>
    <w:p w14:paraId="2BC1E7D3" w14:textId="41AC131E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Write down configuration files in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ibftConfigFile</w:t>
      </w:r>
      <w:r>
        <w:rPr>
          <w:rFonts w:ascii="Barlow" w:hAnsi="Barlow"/>
          <w:color w:val="000000" w:themeColor="text1"/>
          <w:sz w:val="24"/>
          <w:szCs w:val="24"/>
        </w:rPr>
        <w:t>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that will specify all the gas limits, content size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etc</w:t>
      </w:r>
      <w:proofErr w:type="spellEnd"/>
    </w:p>
    <w:p w14:paraId="4D8C6A26" w14:textId="0621B7A6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Specify how many nodes u want in that configuration files. This is under ‘blockchain’ object. Node count for this tutorial is 4.</w:t>
      </w:r>
    </w:p>
    <w:p w14:paraId="3EEF9FE7" w14:textId="77777777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Then run command to generate node keys and its genesis files. </w:t>
      </w:r>
    </w:p>
    <w:p w14:paraId="48BB45E4" w14:textId="7474047B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Basically we only use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ibftConfigFile.json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one time and then from then on, use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that is generated from the command in Step 4 which we then paste to main directory as the default config.</w:t>
      </w:r>
    </w:p>
    <w:p w14:paraId="7DF1E73F" w14:textId="452025C8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Run all nodes from terminal and use curl to get data.</w:t>
      </w:r>
    </w:p>
    <w:p w14:paraId="71B8AD2F" w14:textId="66F839C5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the logs if it is all connected.</w:t>
      </w:r>
    </w:p>
    <w:p w14:paraId="2F9A6B6D" w14:textId="77777777" w:rsidR="00E3377E" w:rsidRPr="00E3377E" w:rsidRDefault="00E3377E" w:rsidP="00E3377E">
      <w:pPr>
        <w:pStyle w:val="ListParagraph"/>
        <w:rPr>
          <w:rFonts w:ascii="Barlow" w:hAnsi="Barlow"/>
          <w:color w:val="000000" w:themeColor="text1"/>
          <w:sz w:val="24"/>
          <w:szCs w:val="24"/>
        </w:rPr>
      </w:pPr>
    </w:p>
    <w:p w14:paraId="19D6264D" w14:textId="05ADFCAB" w:rsidR="0017253B" w:rsidRDefault="0017253B" w:rsidP="0017253B">
      <w:pPr>
        <w:pStyle w:val="ListParagraph"/>
        <w:numPr>
          <w:ilvl w:val="0"/>
          <w:numId w:val="6"/>
        </w:numPr>
        <w:jc w:val="center"/>
        <w:rPr>
          <w:rFonts w:ascii="Barlow" w:hAnsi="Barlow"/>
          <w:color w:val="000000" w:themeColor="text1"/>
          <w:sz w:val="24"/>
          <w:szCs w:val="24"/>
        </w:rPr>
      </w:pPr>
      <w:r w:rsidRPr="0017253B">
        <w:rPr>
          <w:rFonts w:ascii="Barlow" w:hAnsi="Barlow"/>
          <w:color w:val="000000" w:themeColor="text1"/>
          <w:sz w:val="24"/>
          <w:szCs w:val="24"/>
        </w:rPr>
        <w:t xml:space="preserve">THE END FOR PART 1 </w:t>
      </w:r>
      <w:r>
        <w:rPr>
          <w:rFonts w:ascii="Barlow" w:hAnsi="Barlow"/>
          <w:color w:val="000000" w:themeColor="text1"/>
          <w:sz w:val="24"/>
          <w:szCs w:val="24"/>
        </w:rPr>
        <w:t>–</w:t>
      </w:r>
    </w:p>
    <w:p w14:paraId="4110C3A6" w14:textId="64571AA6" w:rsidR="0017253B" w:rsidRDefault="0017253B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br w:type="page"/>
      </w:r>
    </w:p>
    <w:p w14:paraId="16C026AD" w14:textId="7C3FE4AA" w:rsidR="0017253B" w:rsidRDefault="0017253B" w:rsidP="0017253B">
      <w:pPr>
        <w:pStyle w:val="Heading1"/>
      </w:pPr>
      <w:r>
        <w:lastRenderedPageBreak/>
        <w:t>Configuring Free Gas</w:t>
      </w:r>
      <w:r w:rsidR="004F1EC3">
        <w:t xml:space="preserve"> Networks</w:t>
      </w:r>
    </w:p>
    <w:p w14:paraId="5F5ADF98" w14:textId="3555FF9B" w:rsidR="0017253B" w:rsidRDefault="004F1EC3" w:rsidP="0017253B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Following this tutorial: </w:t>
      </w:r>
      <w:hyperlink r:id="rId24" w:history="1">
        <w:r w:rsidRPr="00332F8E">
          <w:rPr>
            <w:rStyle w:val="Hyperlink"/>
            <w:rFonts w:ascii="Barlow" w:hAnsi="Barlow"/>
            <w:sz w:val="24"/>
            <w:szCs w:val="24"/>
          </w:rPr>
          <w:t>https://besu.hyperledger.org/en/stable/private-networks/how-to/configure/free-gas/#1-set-the-block-size</w:t>
        </w:r>
      </w:hyperlink>
    </w:p>
    <w:p w14:paraId="46AC44AC" w14:textId="7D95DAF3" w:rsidR="004F1EC3" w:rsidRDefault="004F1EC3" w:rsidP="0017253B">
      <w:pPr>
        <w:jc w:val="both"/>
        <w:rPr>
          <w:rFonts w:ascii="Barlow" w:hAnsi="Barlow"/>
          <w:color w:val="000000" w:themeColor="text1"/>
          <w:sz w:val="24"/>
          <w:szCs w:val="24"/>
        </w:rPr>
      </w:pPr>
      <w:r w:rsidRPr="004F1EC3">
        <w:rPr>
          <w:rFonts w:ascii="Barlow" w:hAnsi="Barlow"/>
          <w:b/>
          <w:bCs/>
          <w:color w:val="000000" w:themeColor="text1"/>
          <w:sz w:val="24"/>
          <w:szCs w:val="24"/>
        </w:rPr>
        <w:t>Roadblocks</w:t>
      </w:r>
      <w:r>
        <w:rPr>
          <w:rFonts w:ascii="Barlow" w:hAnsi="Barlow"/>
          <w:color w:val="000000" w:themeColor="text1"/>
          <w:sz w:val="24"/>
          <w:szCs w:val="24"/>
        </w:rPr>
        <w:t>:</w:t>
      </w:r>
    </w:p>
    <w:p w14:paraId="3429AF47" w14:textId="2B6BE2E3" w:rsidR="004F1EC3" w:rsidRDefault="004F1EC3" w:rsidP="004F1EC3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The editing on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genesis,json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file caused it to not be able to run anymore.</w:t>
      </w:r>
    </w:p>
    <w:p w14:paraId="468E5477" w14:textId="6E5FF7DE" w:rsidR="004F1EC3" w:rsidRDefault="004F1EC3" w:rsidP="004F1EC3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72B4F296" wp14:editId="50F407CF">
            <wp:extent cx="5732145" cy="590550"/>
            <wp:effectExtent l="0" t="0" r="0" b="6350"/>
            <wp:docPr id="17925736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3603" name="Picture 179257360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4545" w14:textId="3D6A9541" w:rsidR="00DA39C1" w:rsidRDefault="00DA39C1" w:rsidP="00DA39C1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Need to recreate genesis and their respective node keys? NO</w:t>
      </w:r>
    </w:p>
    <w:p w14:paraId="61502198" w14:textId="1F2C6E4A" w:rsidR="00DA39C1" w:rsidRDefault="00DA39C1" w:rsidP="00DA39C1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to solve:</w:t>
      </w:r>
    </w:p>
    <w:p w14:paraId="008BE27E" w14:textId="3DEEA748" w:rsidR="00DA39C1" w:rsidRPr="00DA39C1" w:rsidRDefault="00DA39C1" w:rsidP="00DA39C1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Ask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chatGPT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how to edit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without recreating node keys</w:t>
      </w:r>
    </w:p>
    <w:p w14:paraId="55EFC2C8" w14:textId="3BBDEF23" w:rsidR="00DA39C1" w:rsidRDefault="00DA39C1" w:rsidP="00DA39C1">
      <w:pPr>
        <w:ind w:left="360"/>
        <w:jc w:val="center"/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E50E8B" wp14:editId="657043F5">
            <wp:extent cx="4343400" cy="5232400"/>
            <wp:effectExtent l="0" t="0" r="0" b="0"/>
            <wp:docPr id="1228765712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5712" name="Picture 18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2F5" w14:textId="55629078" w:rsidR="00DA39C1" w:rsidRPr="00DA39C1" w:rsidRDefault="00DA39C1" w:rsidP="00DA39C1">
      <w:pPr>
        <w:pStyle w:val="ListParagraph"/>
        <w:numPr>
          <w:ilvl w:val="0"/>
          <w:numId w:val="6"/>
        </w:numPr>
      </w:pPr>
      <w:r w:rsidRPr="00DA39C1">
        <w:rPr>
          <w:rFonts w:ascii="Barlow" w:hAnsi="Barlow"/>
          <w:color w:val="000000" w:themeColor="text1"/>
          <w:sz w:val="24"/>
          <w:szCs w:val="24"/>
        </w:rPr>
        <w:t xml:space="preserve">Add the </w:t>
      </w:r>
      <w:r w:rsidRPr="00DA39C1">
        <w:rPr>
          <w:rFonts w:ascii="Monaco" w:hAnsi="Monaco"/>
          <w:b/>
          <w:bCs/>
          <w:color w:val="111827"/>
          <w:sz w:val="22"/>
          <w:szCs w:val="22"/>
          <w:shd w:val="clear" w:color="auto" w:fill="F7F7F8"/>
        </w:rPr>
        <w:t>--revert-chain-to=genesis</w:t>
      </w:r>
      <w:r w:rsidRPr="00DA39C1">
        <w:rPr>
          <w:rFonts w:ascii="Monaco" w:hAnsi="Monaco"/>
          <w:b/>
          <w:bCs/>
          <w:color w:val="111827"/>
          <w:sz w:val="22"/>
          <w:szCs w:val="22"/>
          <w:shd w:val="clear" w:color="auto" w:fill="F7F7F8"/>
        </w:rPr>
        <w:t xml:space="preserve"> </w:t>
      </w:r>
      <w:r w:rsidRPr="00DA39C1">
        <w:rPr>
          <w:rFonts w:ascii="Barlow" w:hAnsi="Barlow"/>
          <w:sz w:val="24"/>
          <w:szCs w:val="24"/>
        </w:rPr>
        <w:t>tag into each of the startup commands for all the nodes.</w:t>
      </w:r>
    </w:p>
    <w:p w14:paraId="18700BD6" w14:textId="4D1F7054" w:rsidR="00DA39C1" w:rsidRDefault="00372DB9" w:rsidP="00F73B9B">
      <w:pPr>
        <w:pStyle w:val="ListParagraph"/>
        <w:numPr>
          <w:ilvl w:val="0"/>
          <w:numId w:val="6"/>
        </w:numPr>
        <w:ind w:left="1080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lastRenderedPageBreak/>
        <w:t xml:space="preserve">Firstly, add in </w:t>
      </w:r>
      <w:r w:rsidR="00DA39C1" w:rsidRPr="00DA39C1">
        <w:rPr>
          <w:rFonts w:ascii="Barlow" w:hAnsi="Barlow"/>
          <w:sz w:val="24"/>
          <w:szCs w:val="24"/>
        </w:rPr>
        <w:t>Node 1</w:t>
      </w:r>
      <w:r w:rsidR="00DA39C1">
        <w:rPr>
          <w:rFonts w:ascii="Barlow" w:hAnsi="Barlow"/>
          <w:sz w:val="24"/>
          <w:szCs w:val="24"/>
        </w:rPr>
        <w:t>:</w:t>
      </w:r>
    </w:p>
    <w:p w14:paraId="6EB6E873" w14:textId="7AE72DBB" w:rsidR="00DA39C1" w:rsidRDefault="00DA39C1" w:rsidP="00F73B9B">
      <w:pPr>
        <w:pStyle w:val="ListParagraph"/>
        <w:numPr>
          <w:ilvl w:val="0"/>
          <w:numId w:val="10"/>
        </w:numPr>
        <w:ind w:left="1440"/>
        <w:rPr>
          <w:rFonts w:ascii="Barlow" w:hAnsi="Barlow"/>
          <w:sz w:val="24"/>
          <w:szCs w:val="24"/>
        </w:rPr>
      </w:pPr>
      <w:proofErr w:type="spellStart"/>
      <w:r w:rsidRPr="00DA39C1">
        <w:rPr>
          <w:rFonts w:ascii="Barlow" w:hAnsi="Barlow"/>
          <w:sz w:val="24"/>
          <w:szCs w:val="24"/>
        </w:rPr>
        <w:t>besu</w:t>
      </w:r>
      <w:proofErr w:type="spellEnd"/>
      <w:r w:rsidRPr="00DA39C1">
        <w:rPr>
          <w:rFonts w:ascii="Barlow" w:hAnsi="Barlow"/>
          <w:sz w:val="24"/>
          <w:szCs w:val="24"/>
        </w:rPr>
        <w:t xml:space="preserve"> --data-path=data --genesis-file=../</w:t>
      </w:r>
      <w:proofErr w:type="spellStart"/>
      <w:r w:rsidRPr="00DA39C1">
        <w:rPr>
          <w:rFonts w:ascii="Barlow" w:hAnsi="Barlow"/>
          <w:sz w:val="24"/>
          <w:szCs w:val="24"/>
        </w:rPr>
        <w:t>genesis.json</w:t>
      </w:r>
      <w:proofErr w:type="spellEnd"/>
      <w:r w:rsidRPr="00DA39C1">
        <w:rPr>
          <w:rFonts w:ascii="Barlow" w:hAnsi="Barlow"/>
          <w:sz w:val="24"/>
          <w:szCs w:val="24"/>
        </w:rPr>
        <w:t xml:space="preserve"> </w:t>
      </w:r>
      <w:r w:rsidR="00F73B9B">
        <w:rPr>
          <w:rFonts w:ascii="Barlow" w:hAnsi="Barlow"/>
          <w:sz w:val="24"/>
          <w:szCs w:val="24"/>
        </w:rPr>
        <w:t xml:space="preserve">--revert-chain-to=genesis </w:t>
      </w:r>
      <w:r w:rsidRPr="00DA39C1">
        <w:rPr>
          <w:rFonts w:ascii="Barlow" w:hAnsi="Barlow"/>
          <w:sz w:val="24"/>
          <w:szCs w:val="24"/>
        </w:rPr>
        <w:t>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-http-enabled 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</w:t>
      </w:r>
      <w:proofErr w:type="spellStart"/>
      <w:r w:rsidRPr="00DA39C1">
        <w:rPr>
          <w:rFonts w:ascii="Barlow" w:hAnsi="Barlow"/>
          <w:sz w:val="24"/>
          <w:szCs w:val="24"/>
        </w:rPr>
        <w:t>api</w:t>
      </w:r>
      <w:proofErr w:type="spellEnd"/>
      <w:r w:rsidRPr="00DA39C1">
        <w:rPr>
          <w:rFonts w:ascii="Barlow" w:hAnsi="Barlow"/>
          <w:sz w:val="24"/>
          <w:szCs w:val="24"/>
        </w:rPr>
        <w:t>=ETH,NET,IBFT --host-</w:t>
      </w:r>
      <w:proofErr w:type="spellStart"/>
      <w:r w:rsidRPr="00DA39C1">
        <w:rPr>
          <w:rFonts w:ascii="Barlow" w:hAnsi="Barlow"/>
          <w:sz w:val="24"/>
          <w:szCs w:val="24"/>
        </w:rPr>
        <w:t>allowlist</w:t>
      </w:r>
      <w:proofErr w:type="spellEnd"/>
      <w:r w:rsidRPr="00DA39C1">
        <w:rPr>
          <w:rFonts w:ascii="Barlow" w:hAnsi="Barlow"/>
          <w:sz w:val="24"/>
          <w:szCs w:val="24"/>
        </w:rPr>
        <w:t>="*" 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</w:t>
      </w:r>
      <w:proofErr w:type="spellStart"/>
      <w:r w:rsidRPr="00DA39C1">
        <w:rPr>
          <w:rFonts w:ascii="Barlow" w:hAnsi="Barlow"/>
          <w:sz w:val="24"/>
          <w:szCs w:val="24"/>
        </w:rPr>
        <w:t>cors</w:t>
      </w:r>
      <w:proofErr w:type="spellEnd"/>
      <w:r w:rsidRPr="00DA39C1">
        <w:rPr>
          <w:rFonts w:ascii="Barlow" w:hAnsi="Barlow"/>
          <w:sz w:val="24"/>
          <w:szCs w:val="24"/>
        </w:rPr>
        <w:t>-origins="all"</w:t>
      </w:r>
    </w:p>
    <w:p w14:paraId="49F8D75A" w14:textId="77F88026" w:rsidR="00DA39C1" w:rsidRDefault="00F73B9B" w:rsidP="00F73B9B">
      <w:pPr>
        <w:pStyle w:val="ListParagraph"/>
        <w:numPr>
          <w:ilvl w:val="0"/>
          <w:numId w:val="6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Whoops, it failed.</w:t>
      </w:r>
      <w:r>
        <w:rPr>
          <w:rFonts w:ascii="Barlow" w:hAnsi="Barlow"/>
          <w:sz w:val="24"/>
          <w:szCs w:val="24"/>
        </w:rPr>
        <w:br/>
      </w:r>
      <w:r>
        <w:rPr>
          <w:rFonts w:ascii="Barlow" w:hAnsi="Barlow"/>
          <w:noProof/>
          <w:sz w:val="24"/>
          <w:szCs w:val="24"/>
        </w:rPr>
        <w:drawing>
          <wp:inline distT="0" distB="0" distL="0" distR="0" wp14:anchorId="2A4AAFEB" wp14:editId="041567EC">
            <wp:extent cx="5732145" cy="671830"/>
            <wp:effectExtent l="0" t="0" r="0" b="1270"/>
            <wp:docPr id="2691174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7409" name="Picture 2691174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C4F0" w14:textId="1F6DDA6A" w:rsidR="00F73B9B" w:rsidRDefault="00F73B9B" w:rsidP="00F73B9B">
      <w:pPr>
        <w:pStyle w:val="ListParagraph"/>
        <w:numPr>
          <w:ilvl w:val="0"/>
          <w:numId w:val="6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Asked </w:t>
      </w:r>
      <w:proofErr w:type="spellStart"/>
      <w:r>
        <w:rPr>
          <w:rFonts w:ascii="Barlow" w:hAnsi="Barlow"/>
          <w:sz w:val="24"/>
          <w:szCs w:val="24"/>
        </w:rPr>
        <w:t>chatGPT</w:t>
      </w:r>
      <w:proofErr w:type="spellEnd"/>
      <w:r>
        <w:rPr>
          <w:rFonts w:ascii="Barlow" w:hAnsi="Barlow"/>
          <w:sz w:val="24"/>
          <w:szCs w:val="24"/>
        </w:rPr>
        <w:t xml:space="preserve"> again but solution given</w:t>
      </w:r>
      <w:r w:rsidR="00372DB9">
        <w:rPr>
          <w:rFonts w:ascii="Barlow" w:hAnsi="Barlow"/>
          <w:sz w:val="24"/>
          <w:szCs w:val="24"/>
        </w:rPr>
        <w:t xml:space="preserve"> which is to add ‘—clear-data’ flag before revert chain flag but it</w:t>
      </w:r>
      <w:r>
        <w:rPr>
          <w:rFonts w:ascii="Barlow" w:hAnsi="Barlow"/>
          <w:sz w:val="24"/>
          <w:szCs w:val="24"/>
        </w:rPr>
        <w:t xml:space="preserve"> is still not working too:</w:t>
      </w:r>
    </w:p>
    <w:p w14:paraId="5FF187B2" w14:textId="7D513A4E" w:rsidR="00F73B9B" w:rsidRDefault="00F73B9B" w:rsidP="00F73B9B">
      <w:pPr>
        <w:ind w:left="360"/>
        <w:jc w:val="center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2338DD37" wp14:editId="14D83A76">
            <wp:extent cx="4305300" cy="3403600"/>
            <wp:effectExtent l="0" t="0" r="0" b="0"/>
            <wp:docPr id="19650941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4169" name="Picture 19650941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5A4" w14:textId="61FA77A0" w:rsidR="00F73B9B" w:rsidRDefault="00372DB9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Finally, I just surrender and manually delete the ‘data’ directory to clear the chain data and re-initialize the chain with the genesis block by using normal </w:t>
      </w:r>
      <w:proofErr w:type="spellStart"/>
      <w:r>
        <w:rPr>
          <w:rFonts w:ascii="Barlow" w:hAnsi="Barlow"/>
          <w:sz w:val="24"/>
          <w:szCs w:val="24"/>
        </w:rPr>
        <w:t>linux</w:t>
      </w:r>
      <w:proofErr w:type="spellEnd"/>
      <w:r>
        <w:rPr>
          <w:rFonts w:ascii="Barlow" w:hAnsi="Barlow"/>
          <w:sz w:val="24"/>
          <w:szCs w:val="24"/>
        </w:rPr>
        <w:t xml:space="preserve"> command ‘rm -rf data’.</w:t>
      </w:r>
    </w:p>
    <w:p w14:paraId="7577BA92" w14:textId="7706FBE5" w:rsidR="00372DB9" w:rsidRDefault="00372DB9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Restart the nodes with the initial command without extra tags.</w:t>
      </w:r>
    </w:p>
    <w:p w14:paraId="4782018E" w14:textId="444781A5" w:rsidR="00D541A7" w:rsidRDefault="00D541A7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Too annoyed with the constant manual work whenever I need to </w:t>
      </w:r>
      <w:r w:rsidR="00096D32">
        <w:rPr>
          <w:rFonts w:ascii="Barlow" w:hAnsi="Barlow"/>
          <w:sz w:val="24"/>
          <w:szCs w:val="24"/>
        </w:rPr>
        <w:t xml:space="preserve">edit </w:t>
      </w:r>
      <w:proofErr w:type="spellStart"/>
      <w:r w:rsidR="00096D32">
        <w:rPr>
          <w:rFonts w:ascii="Barlow" w:hAnsi="Barlow"/>
          <w:sz w:val="24"/>
          <w:szCs w:val="24"/>
        </w:rPr>
        <w:t>genesis.json</w:t>
      </w:r>
      <w:proofErr w:type="spellEnd"/>
      <w:r w:rsidR="00096D32">
        <w:rPr>
          <w:rFonts w:ascii="Barlow" w:hAnsi="Barlow"/>
          <w:sz w:val="24"/>
          <w:szCs w:val="24"/>
        </w:rPr>
        <w:t xml:space="preserve"> so I created a shell script to automate the deletion of data files in node folders</w:t>
      </w:r>
    </w:p>
    <w:p w14:paraId="419C5AFA" w14:textId="17EC5B2F" w:rsidR="007E3695" w:rsidRDefault="007E3695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Able to run 4 nodes parallelly.</w:t>
      </w:r>
    </w:p>
    <w:p w14:paraId="4C3E44DA" w14:textId="77777777" w:rsidR="00AC74D5" w:rsidRDefault="00AC74D5" w:rsidP="00AC74D5">
      <w:pPr>
        <w:pStyle w:val="ListParagraph"/>
        <w:jc w:val="both"/>
        <w:rPr>
          <w:rFonts w:ascii="Barlow" w:hAnsi="Barlow"/>
          <w:sz w:val="24"/>
          <w:szCs w:val="24"/>
        </w:rPr>
      </w:pPr>
    </w:p>
    <w:p w14:paraId="4324D1CC" w14:textId="3B399951" w:rsidR="00AC74D5" w:rsidRDefault="00AC74D5" w:rsidP="00AC74D5">
      <w:pPr>
        <w:ind w:left="360"/>
        <w:jc w:val="center"/>
        <w:rPr>
          <w:rFonts w:ascii="Barlow" w:hAnsi="Barlow"/>
          <w:sz w:val="24"/>
          <w:szCs w:val="24"/>
        </w:rPr>
      </w:pPr>
      <w:r w:rsidRPr="00AC74D5">
        <w:rPr>
          <w:rFonts w:ascii="Barlow" w:hAnsi="Barlow"/>
          <w:sz w:val="24"/>
          <w:szCs w:val="24"/>
        </w:rPr>
        <w:t>-</w:t>
      </w:r>
      <w:r>
        <w:rPr>
          <w:rFonts w:ascii="Barlow" w:hAnsi="Barlow"/>
          <w:sz w:val="24"/>
          <w:szCs w:val="24"/>
        </w:rPr>
        <w:t xml:space="preserve"> </w:t>
      </w:r>
      <w:r w:rsidRPr="00AC74D5">
        <w:rPr>
          <w:rFonts w:ascii="Barlow" w:hAnsi="Barlow"/>
          <w:sz w:val="24"/>
          <w:szCs w:val="24"/>
        </w:rPr>
        <w:t xml:space="preserve">THE END  FOR PART 2 </w:t>
      </w:r>
      <w:r w:rsidR="004F7131">
        <w:rPr>
          <w:rFonts w:ascii="Barlow" w:hAnsi="Barlow"/>
          <w:sz w:val="24"/>
          <w:szCs w:val="24"/>
        </w:rPr>
        <w:t>–</w:t>
      </w:r>
    </w:p>
    <w:p w14:paraId="531B4C94" w14:textId="5955997D" w:rsidR="004F7131" w:rsidRPr="00AC74D5" w:rsidRDefault="004F7131" w:rsidP="004F7131">
      <w:p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br w:type="page"/>
      </w:r>
    </w:p>
    <w:p w14:paraId="1510D02F" w14:textId="24AAFAF0" w:rsidR="00AC74D5" w:rsidRDefault="00AC74D5" w:rsidP="00AC74D5">
      <w:pPr>
        <w:pStyle w:val="Heading1"/>
      </w:pPr>
      <w:r>
        <w:lastRenderedPageBreak/>
        <w:t xml:space="preserve">Configuring </w:t>
      </w:r>
      <w:proofErr w:type="spellStart"/>
      <w:r>
        <w:t>Tessera</w:t>
      </w:r>
      <w:proofErr w:type="spellEnd"/>
    </w:p>
    <w:p w14:paraId="22D15E8D" w14:textId="77777777" w:rsidR="007E3695" w:rsidRPr="00AC74D5" w:rsidRDefault="007E3695" w:rsidP="00AC74D5">
      <w:pPr>
        <w:ind w:left="360"/>
        <w:jc w:val="both"/>
        <w:rPr>
          <w:rFonts w:ascii="Barlow" w:hAnsi="Barlow"/>
          <w:sz w:val="24"/>
          <w:szCs w:val="24"/>
        </w:rPr>
      </w:pPr>
    </w:p>
    <w:sectPr w:rsidR="007E3695" w:rsidRPr="00AC74D5">
      <w:footerReference w:type="default" r:id="rId29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D77BB" w14:textId="77777777" w:rsidR="00AD49D3" w:rsidRDefault="00AD49D3">
      <w:r>
        <w:separator/>
      </w:r>
    </w:p>
    <w:p w14:paraId="1CD736E0" w14:textId="77777777" w:rsidR="00AD49D3" w:rsidRDefault="00AD49D3"/>
  </w:endnote>
  <w:endnote w:type="continuationSeparator" w:id="0">
    <w:p w14:paraId="2DCE55A2" w14:textId="77777777" w:rsidR="00AD49D3" w:rsidRDefault="00AD49D3">
      <w:r>
        <w:continuationSeparator/>
      </w:r>
    </w:p>
    <w:p w14:paraId="5FB7E9F0" w14:textId="77777777" w:rsidR="00AD49D3" w:rsidRDefault="00AD49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59A46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7EBF2" w14:textId="77777777" w:rsidR="00AD49D3" w:rsidRDefault="00AD49D3">
      <w:r>
        <w:separator/>
      </w:r>
    </w:p>
    <w:p w14:paraId="1953940F" w14:textId="77777777" w:rsidR="00AD49D3" w:rsidRDefault="00AD49D3"/>
  </w:footnote>
  <w:footnote w:type="continuationSeparator" w:id="0">
    <w:p w14:paraId="2C05A168" w14:textId="77777777" w:rsidR="00AD49D3" w:rsidRDefault="00AD49D3">
      <w:r>
        <w:continuationSeparator/>
      </w:r>
    </w:p>
    <w:p w14:paraId="6F0DE26D" w14:textId="77777777" w:rsidR="00AD49D3" w:rsidRDefault="00AD49D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5632B55"/>
    <w:multiLevelType w:val="hybridMultilevel"/>
    <w:tmpl w:val="19646B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521C2"/>
    <w:multiLevelType w:val="hybridMultilevel"/>
    <w:tmpl w:val="75C45426"/>
    <w:lvl w:ilvl="0" w:tplc="1396C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02829"/>
    <w:multiLevelType w:val="hybridMultilevel"/>
    <w:tmpl w:val="75D84156"/>
    <w:lvl w:ilvl="0" w:tplc="310E58F8">
      <w:start w:val="1"/>
      <w:numFmt w:val="bullet"/>
      <w:lvlText w:val="-"/>
      <w:lvlJc w:val="left"/>
      <w:pPr>
        <w:ind w:left="720" w:hanging="360"/>
      </w:pPr>
      <w:rPr>
        <w:rFonts w:ascii="Barlow" w:eastAsiaTheme="minorHAnsi" w:hAnsi="Barlow" w:cstheme="minorBidi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112B2"/>
    <w:multiLevelType w:val="hybridMultilevel"/>
    <w:tmpl w:val="03FAFF70"/>
    <w:lvl w:ilvl="0" w:tplc="AEB4B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74DAD"/>
    <w:multiLevelType w:val="hybridMultilevel"/>
    <w:tmpl w:val="3DBA6F7A"/>
    <w:lvl w:ilvl="0" w:tplc="8C66C5D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EF5F60"/>
    <w:multiLevelType w:val="hybridMultilevel"/>
    <w:tmpl w:val="641C1CE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687864">
    <w:abstractNumId w:val="1"/>
  </w:num>
  <w:num w:numId="2" w16cid:durableId="1384863692">
    <w:abstractNumId w:val="0"/>
  </w:num>
  <w:num w:numId="3" w16cid:durableId="1020283309">
    <w:abstractNumId w:val="3"/>
  </w:num>
  <w:num w:numId="4" w16cid:durableId="1843888118">
    <w:abstractNumId w:val="7"/>
  </w:num>
  <w:num w:numId="5" w16cid:durableId="1419400771">
    <w:abstractNumId w:val="2"/>
  </w:num>
  <w:num w:numId="6" w16cid:durableId="56781007">
    <w:abstractNumId w:val="5"/>
  </w:num>
  <w:num w:numId="7" w16cid:durableId="670646701">
    <w:abstractNumId w:val="8"/>
  </w:num>
  <w:num w:numId="8" w16cid:durableId="1998143655">
    <w:abstractNumId w:val="4"/>
  </w:num>
  <w:num w:numId="9" w16cid:durableId="379205700">
    <w:abstractNumId w:val="6"/>
  </w:num>
  <w:num w:numId="10" w16cid:durableId="7295039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1B"/>
    <w:rsid w:val="00052741"/>
    <w:rsid w:val="0008561B"/>
    <w:rsid w:val="00096D32"/>
    <w:rsid w:val="000F312B"/>
    <w:rsid w:val="0017253B"/>
    <w:rsid w:val="001E5247"/>
    <w:rsid w:val="0025264A"/>
    <w:rsid w:val="003721E6"/>
    <w:rsid w:val="00372DB9"/>
    <w:rsid w:val="0043127A"/>
    <w:rsid w:val="004F1EC3"/>
    <w:rsid w:val="004F7131"/>
    <w:rsid w:val="005F002C"/>
    <w:rsid w:val="006B7E27"/>
    <w:rsid w:val="007E3695"/>
    <w:rsid w:val="00807843"/>
    <w:rsid w:val="0099287C"/>
    <w:rsid w:val="00A65FDC"/>
    <w:rsid w:val="00AC74D5"/>
    <w:rsid w:val="00AD49D3"/>
    <w:rsid w:val="00BF6DE3"/>
    <w:rsid w:val="00D31471"/>
    <w:rsid w:val="00D541A7"/>
    <w:rsid w:val="00D65D78"/>
    <w:rsid w:val="00DA39C1"/>
    <w:rsid w:val="00E27650"/>
    <w:rsid w:val="00E3377E"/>
    <w:rsid w:val="00F73B9B"/>
    <w:rsid w:val="00FC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3F0CA"/>
  <w15:chartTrackingRefBased/>
  <w15:docId w15:val="{8A840989-2F40-F349-9B15-DF8C4DE7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08561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856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561B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61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esu.hyperledger.org/en/stable/private-networks/get-started/install/binary-distribution/#prerequisit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github.com/AdoptOpenJDK/homebrew-openjdk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pple.com/forums/thread/687489" TargetMode="External"/><Relationship Id="rId24" Type="http://schemas.openxmlformats.org/officeDocument/2006/relationships/hyperlink" Target="https://besu.hyperledger.org/en/stable/private-networks/how-to/configure/free-gas/#1-set-the-block-siz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sisains/Library/Containers/com.microsoft.Word/Data/Library/Application%20Support/Microsoft/Office/16.0/DTS/en-GB%7b37484270-EDFC-F84B-B59C-36358AF0F1F4%7d/%7bC2F687BF-470E-E544-8EF9-335EC2E64B0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84</TotalTime>
  <Pages>8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15653</cp:lastModifiedBy>
  <cp:revision>16</cp:revision>
  <dcterms:created xsi:type="dcterms:W3CDTF">2023-05-08T01:08:00Z</dcterms:created>
  <dcterms:modified xsi:type="dcterms:W3CDTF">2023-05-08T09:17:00Z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